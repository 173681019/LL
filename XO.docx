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时间咱们就显示本月与本周数据，不做年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00200" cy="2840990"/>
            <wp:effectExtent l="0" t="0" r="0" b="16510"/>
            <wp:docPr id="1" name="图片 1" descr="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（可点击）总次数：点击进入数据界面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（可点击）总时长：点击进入数据界面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（可点击）总消耗：点击进入数据界面</w:t>
      </w:r>
    </w:p>
    <w:p>
      <w:pPr>
        <w:ind w:left="5040" w:hanging="5040" w:hangingChars="2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C00000"/>
          <w:lang w:val="en-US" w:eastAsia="zh-CN"/>
        </w:rPr>
        <w:t>（可点击）分享次数：点击进入分享的界面（等分享界面出来，里面有个分享次数显示的位置，这里就是一个分享出去的界面，没有别的功能）</w:t>
      </w:r>
    </w:p>
    <w:p>
      <w:pPr>
        <w:rPr>
          <w:rFonts w:hint="eastAsia"/>
          <w:lang w:val="en-US" w:eastAsia="zh-CN"/>
        </w:rPr>
      </w:pPr>
    </w:p>
    <w:p>
      <w:pPr>
        <w:ind w:left="3570" w:leftChars="200" w:hanging="3150" w:hangingChars="1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590550" cy="590550"/>
            <wp:effectExtent l="0" t="0" r="0" b="0"/>
            <wp:docPr id="4" name="图片 4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点击今这个粉色圆形，可以跳到今天的数据上，如果今天有数据就显示数据，如果没有数据就显示开始记录界面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90525" cy="390525"/>
            <wp:effectExtent l="0" t="0" r="9525" b="9525"/>
            <wp:docPr id="5" name="图片 5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时间显示：有测试数据的显示带有蓝色图标的，没有正常显示，粉色显示今天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71500" cy="487045"/>
            <wp:effectExtent l="0" t="0" r="0" b="8255"/>
            <wp:docPr id="2" name="图片 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点击进入开始测试数据界面</w:t>
      </w:r>
    </w:p>
    <w:p>
      <w:pPr>
        <w:ind w:left="2100" w:leftChars="200" w:hanging="1680" w:hanging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880" cy="486410"/>
            <wp:effectExtent l="0" t="0" r="1270" b="8255"/>
            <wp:docPr id="7" name="图片 7" descr="tongji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ongji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点击进入统计界面，点击此处进入优先显示已有数据列表，如果没有数据，就显示开始测试数据界面</w:t>
      </w:r>
    </w:p>
    <w:p>
      <w:pPr>
        <w:ind w:left="2100" w:leftChars="200" w:hanging="1680" w:hangingChars="800"/>
        <w:rPr>
          <w:rFonts w:hint="eastAsia"/>
          <w:lang w:val="en-US" w:eastAsia="zh-CN"/>
        </w:rPr>
      </w:pPr>
    </w:p>
    <w:p>
      <w:pPr>
        <w:ind w:left="2100" w:leftChars="200" w:hanging="1680" w:hangingChars="800"/>
        <w:rPr>
          <w:rFonts w:hint="eastAsia"/>
          <w:lang w:val="en-US" w:eastAsia="zh-CN"/>
        </w:rPr>
      </w:pPr>
    </w:p>
    <w:p>
      <w:pPr>
        <w:ind w:left="2100" w:leftChars="200" w:hanging="1680" w:hangingChars="8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6745" cy="3366770"/>
            <wp:effectExtent l="0" t="0" r="8255" b="5080"/>
            <wp:docPr id="8" name="图片 8" descr="数据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数据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（可点击下方图标切换，点击箭头回首页）</w:t>
      </w:r>
    </w:p>
    <w:p>
      <w:pPr>
        <w:ind w:left="2100" w:leftChars="100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时间还是改为显示为，月，周，日</w:t>
      </w:r>
    </w:p>
    <w:p>
      <w:pPr>
        <w:ind w:left="3780" w:leftChars="200" w:hanging="3360" w:hangingChars="1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857375" cy="1011555"/>
            <wp:effectExtent l="0" t="0" r="9525" b="17145"/>
            <wp:docPr id="9" name="图片 9" descr="数据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数据列表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显示每次时长，最高的一次加个小心心呗，哈哈（后期）想加入显示卡路里，不过后期再说</w:t>
      </w:r>
    </w:p>
    <w:p>
      <w:pPr>
        <w:ind w:left="3780" w:leftChars="200" w:hanging="3360" w:hangingChars="1600"/>
        <w:rPr>
          <w:rFonts w:hint="eastAsia"/>
          <w:lang w:val="en-US" w:eastAsia="zh-CN"/>
        </w:rPr>
      </w:pPr>
    </w:p>
    <w:p>
      <w:pPr>
        <w:ind w:left="3780" w:leftChars="200" w:hanging="3360" w:hangingChars="1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843405" cy="271145"/>
            <wp:effectExtent l="0" t="0" r="4445" b="14605"/>
            <wp:docPr id="11" name="图片 11" descr="数据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数据列表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时间显示，一周，选择查看的为黄色加下划线，今天为蓝色</w:t>
      </w:r>
    </w:p>
    <w:p>
      <w:pPr>
        <w:ind w:left="3780" w:leftChars="200" w:hanging="3360" w:hangingChars="16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82775" cy="344170"/>
            <wp:effectExtent l="0" t="0" r="3175" b="17780"/>
            <wp:docPr id="12" name="图片 12" descr="数据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数据列表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（可点击状）点击后进入数据界面，简单显示，</w:t>
      </w:r>
    </w:p>
    <w:p>
      <w:pPr>
        <w:ind w:left="4200" w:leftChars="200" w:hanging="3780" w:hangingChars="1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次数，每次生成一次带有正常结果的数据为一次，本次卡路里，本次时长</w:t>
      </w:r>
    </w:p>
    <w:p>
      <w:pPr>
        <w:ind w:left="4200" w:leftChars="200" w:hanging="3780" w:hangingChars="1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05305" cy="332740"/>
            <wp:effectExtent l="0" t="0" r="4445" b="10160"/>
            <wp:docPr id="14" name="图片 14" descr="数据列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数据列表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（可点击状）没有数据状态，点击进入测数据界面</w:t>
      </w:r>
    </w:p>
    <w:p>
      <w:pPr>
        <w:ind w:left="4200" w:leftChars="200" w:hanging="3780" w:hangingChars="1800"/>
        <w:rPr>
          <w:rFonts w:hint="eastAsia"/>
          <w:lang w:val="en-US" w:eastAsia="zh-CN"/>
        </w:rPr>
      </w:pPr>
    </w:p>
    <w:p>
      <w:pPr>
        <w:ind w:left="4200" w:leftChars="200" w:hanging="3780" w:hangingChars="1800"/>
        <w:rPr>
          <w:rFonts w:hint="eastAsia"/>
          <w:lang w:val="en-US" w:eastAsia="zh-CN"/>
        </w:rPr>
      </w:pPr>
    </w:p>
    <w:p>
      <w:pPr>
        <w:ind w:left="4200" w:leftChars="200" w:hanging="3780" w:hangingChars="1800"/>
        <w:rPr>
          <w:rFonts w:hint="eastAsia"/>
          <w:lang w:val="en-US" w:eastAsia="zh-CN"/>
        </w:rPr>
      </w:pPr>
    </w:p>
    <w:p>
      <w:pPr>
        <w:ind w:left="4200" w:leftChars="200" w:hanging="3780" w:hangingChars="1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49655" cy="394970"/>
            <wp:effectExtent l="0" t="0" r="17145" b="5080"/>
            <wp:docPr id="15" name="图片 15" descr="数据列表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数据列表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三个按钮：分享，点击跳转到分享界面，暂时咱没定内容，咱商量的时候说之后测出数据定</w:t>
      </w:r>
    </w:p>
    <w:p>
      <w:pPr>
        <w:ind w:left="4200" w:leftChars="200" w:hanging="3780" w:hangingChars="1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C00000"/>
          <w:lang w:val="en-US" w:eastAsia="zh-CN"/>
        </w:rPr>
        <w:t>小心心，先放置一个按钮，具体功能我之后给你，我现在有点儿不确定</w:t>
      </w:r>
      <w:bookmarkStart w:id="0" w:name="_GoBack"/>
      <w:bookmarkEnd w:id="0"/>
    </w:p>
    <w:p>
      <w:pPr>
        <w:ind w:left="4200" w:leftChars="170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垃圾桶，点击后删除数据，这里加一个对话框，显示是否确定删除数据，算是免责呗哈</w:t>
      </w:r>
    </w:p>
    <w:p>
      <w:pPr>
        <w:ind w:left="4200" w:leftChars="200" w:hanging="3780" w:hangingChars="18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56460" cy="306070"/>
            <wp:effectExtent l="0" t="0" r="15240" b="17780"/>
            <wp:docPr id="16" name="图片 16" descr="数据列表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数据列表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这里就显示一周的总数据，时长，卡路里，次数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点击已有数据条后 （可点击下方图标切换，点击箭头回上一级菜单）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01445" cy="2487930"/>
            <wp:effectExtent l="0" t="0" r="8255" b="7620"/>
            <wp:docPr id="17" name="图片 17" descr="已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已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显示此界面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33830" cy="1279525"/>
            <wp:effectExtent l="0" t="0" r="13970" b="15875"/>
            <wp:docPr id="18" name="图片 18" descr="已有数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已有数据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这里是激情度显示，可分享，可隐藏数据（或者你觉得让对方打分在此会不会更有意思，哈）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" cy="753110"/>
            <wp:effectExtent l="0" t="0" r="13970" b="8890"/>
            <wp:docPr id="19" name="图片 19" descr="已有数据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已有数据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分享 隐藏按钮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20495" cy="645795"/>
            <wp:effectExtent l="0" t="0" r="8255" b="1905"/>
            <wp:docPr id="20" name="图片 20" descr="已有数据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已有数据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时长，卡路里  ，频率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0710" cy="370205"/>
            <wp:effectExtent l="0" t="0" r="8890" b="10795"/>
            <wp:docPr id="21" name="图片 21" descr="已有数据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已有数据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点击显示日历，我补一个窗口，就是日历的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08660" cy="457200"/>
            <wp:effectExtent l="0" t="0" r="15240" b="0"/>
            <wp:docPr id="22" name="图片 22" descr="已有数据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已有数据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（可点击下方图标切换，点击箭头回上一级菜单）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点击添加测数据条后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3845" cy="2757805"/>
            <wp:effectExtent l="0" t="0" r="8255" b="4445"/>
            <wp:docPr id="23" name="图片 23" descr="开始记录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开始记录数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显示此界面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55800" cy="1977390"/>
            <wp:effectExtent l="0" t="0" r="6350" b="3810"/>
            <wp:docPr id="25" name="图片 25" descr="开始记录数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开始记录数据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测数据时的界面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28495" cy="836930"/>
            <wp:effectExtent l="0" t="0" r="14605" b="1270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灰色显示0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76275" cy="752475"/>
            <wp:effectExtent l="0" t="0" r="9525" b="9525"/>
            <wp:docPr id="26" name="图片 26" descr="faxi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axian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点击发现后（可点击下方图标切换，点击箭头回首页）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58595" cy="2588895"/>
            <wp:effectExtent l="0" t="0" r="8255" b="1905"/>
            <wp:docPr id="27" name="图片 27" descr="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0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显示此界面，内容和商品等梁晨确定下来编辑进来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50340" cy="2574290"/>
            <wp:effectExtent l="0" t="0" r="16510" b="16510"/>
            <wp:docPr id="28" name="图片 28" descr="003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031-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有几个功能，一个是点击上面的分享（朋友圈，微信，QQ）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下面有点击直接跳转外面连接，收藏，点赞</w:t>
      </w:r>
    </w:p>
    <w:p>
      <w:pPr>
        <w:ind w:left="4620" w:leftChars="200" w:hanging="4200" w:hangingChars="20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196975" cy="2124710"/>
            <wp:effectExtent l="0" t="0" r="3175" b="8890"/>
            <wp:docPr id="29" name="图片 29" descr="003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31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697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1205230" cy="2140585"/>
            <wp:effectExtent l="0" t="0" r="13970" b="12065"/>
            <wp:docPr id="31" name="图片 31" descr="0031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031-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76275" cy="752475"/>
            <wp:effectExtent l="0" t="0" r="0" b="8890"/>
            <wp:docPr id="32" name="图片 32" descr="wod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ode-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点击我的后  （可点击下方图标切换，点击箭头回首页）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07515" cy="3032125"/>
            <wp:effectExtent l="0" t="0" r="6985" b="15875"/>
            <wp:docPr id="33" name="图片 33" descr="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0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头像，名字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（可点击）我的数据：直接到数据列表页面</w:t>
      </w: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心愿单：跳转到心愿单界面，（主要是为以后有想买的东西可以放里面，前如果觉得产品少，可以给放着图标没有实际功能，后期开发）、</w:t>
      </w: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隐私设置：就是我们讨论那个4位密码，起到保护作用，还是根据实际进度看</w:t>
      </w: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我的收藏：调到收藏界面，指在发现中看到好的东西，可以收藏在这里</w:t>
      </w: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我的积分：暂时只做积累，不做其他用途，也是为后续换礼物等做，不过还是想前期有这个功能</w:t>
      </w: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意见反馈：就正常跳到建议界面</w:t>
      </w:r>
    </w:p>
    <w:p>
      <w:pPr>
        <w:ind w:left="2310" w:hanging="2310" w:hangingChars="1100"/>
        <w:rPr>
          <w:rFonts w:hint="eastAsia"/>
          <w:lang w:val="en-US" w:eastAsia="zh-CN"/>
        </w:rPr>
      </w:pPr>
    </w:p>
    <w:p>
      <w:pPr>
        <w:ind w:left="2310" w:hanging="2310" w:hanging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53590" cy="327025"/>
            <wp:effectExtent l="0" t="0" r="3810" b="15875"/>
            <wp:docPr id="3" name="图片 3" descr="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粉丝这里可以暂时没有，为以后圈子用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BE28EE"/>
    <w:rsid w:val="0E6F3AAC"/>
    <w:rsid w:val="27FF77AB"/>
    <w:rsid w:val="5FF854EF"/>
    <w:rsid w:val="6CBE28EE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2018-07-12T14:20:00Z</dcterms:created>
  <dc:creator>77</dc:creator>
  <cp:lastModifiedBy>user</cp:lastModifiedBy>
  <dcterms:modified xsi:type="dcterms:W3CDTF">2018-07-13T05:14:10Z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